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A12" w:rsidRDefault="00AB3A12">
      <w:pPr>
        <w:jc w:val="center"/>
      </w:pPr>
      <w:r>
        <w:rPr>
          <w:rFonts w:hint="eastAsia"/>
        </w:rPr>
        <w:t>冬日印象</w:t>
      </w:r>
    </w:p>
    <w:p w:rsidR="00AB3A12" w:rsidRDefault="00AB3A12">
      <w:pPr>
        <w:jc w:val="center"/>
      </w:pPr>
      <w:r>
        <w:t xml:space="preserve">                 </w:t>
      </w:r>
      <w:r>
        <w:rPr>
          <w:rFonts w:hint="eastAsia"/>
        </w:rPr>
        <w:t>初三八班</w:t>
      </w:r>
      <w:r>
        <w:t xml:space="preserve">  </w:t>
      </w:r>
      <w:r>
        <w:rPr>
          <w:rFonts w:hint="eastAsia"/>
        </w:rPr>
        <w:t>肖弟雨</w:t>
      </w:r>
    </w:p>
    <w:p w:rsidR="00AB3A12" w:rsidRDefault="00AB3A12">
      <w:pPr>
        <w:jc w:val="left"/>
      </w:pPr>
      <w:r>
        <w:t xml:space="preserve">    </w:t>
      </w:r>
      <w:r>
        <w:rPr>
          <w:rFonts w:hint="eastAsia"/>
        </w:rPr>
        <w:t>冬爷爷匆匆地接了秋姑娘的班，来到了我的身边，它带来凛冽的寒风，带来了枯枝凝寒的景象，让我们感觉到冬天的到来！</w:t>
      </w:r>
    </w:p>
    <w:p w:rsidR="00AB3A12" w:rsidRDefault="00AB3A12">
      <w:pPr>
        <w:ind w:firstLine="420"/>
        <w:jc w:val="left"/>
      </w:pPr>
      <w:r>
        <w:rPr>
          <w:rFonts w:hint="eastAsia"/>
        </w:rPr>
        <w:t>冬天的校园中，有些树尽管已经落光了叶子，只剩下枝枝杈杈，可仍然显得威风。它们好像一位精神抖擞的坚守哨位的战士，凝神伫立在寒风中。还有些树仍然有着叶子，翠绿的红色的，黄色的，给这寒冷的冬天增添了几道亮丽的颜色，使这冬天不那么乏味。早晨，总能看到清洁阿姨们正迎着冷风，为冬爷爷打了个喷嚏造成的残局辛勤打扫着。一堆一堆枯黄的落叶堆积在一起像小山丘似的。</w:t>
      </w:r>
    </w:p>
    <w:p w:rsidR="00AB3A12" w:rsidRDefault="00AB3A12">
      <w:pPr>
        <w:ind w:firstLine="420"/>
        <w:jc w:val="left"/>
      </w:pPr>
      <w:r>
        <w:rPr>
          <w:rFonts w:hint="eastAsia"/>
        </w:rPr>
        <w:t>很多人都说“南方的冬天不是很冷，只是浸入骨髓的冰冷仿佛要把身体所有的温暖抽去。”南方的冬天最可怕的就是风。每天早晨同学们都不想从被窝里爬出来，巴不得直接裹着被子去学校，都是因为风在作怪。但是只要有阳光在，风就不敢乱来。冬天的阳光不那么耀眼炫目，照在人的身上暖洋洋的，很是舒坦。阳光用母亲怀抱般的温暖将我层层包裹，一寸寸切</w:t>
      </w:r>
      <w:bookmarkStart w:id="0" w:name="_GoBack"/>
      <w:bookmarkEnd w:id="0"/>
      <w:r>
        <w:rPr>
          <w:rFonts w:hint="eastAsia"/>
        </w:rPr>
        <w:t>进我的肌体，正如寒风侵入我的血液那样，向我的四肢百骸蔓延。所以下课时经常看到大家在走廊上晒太阳。阳光成为克服寒冷的圣物。</w:t>
      </w:r>
    </w:p>
    <w:p w:rsidR="00AB3A12" w:rsidRDefault="00AB3A12">
      <w:pPr>
        <w:ind w:firstLine="420"/>
        <w:jc w:val="left"/>
      </w:pPr>
      <w:r>
        <w:rPr>
          <w:rFonts w:hint="eastAsia"/>
        </w:rPr>
        <w:t>当然太阳并不是天天都有的，大家靠着运动，使自己的身体暖和起来。每天学校里都有跑操，几圈跑下来虽然是挺累，鼻子耳朵是冻得通红，但身体却变得暖了。伴随着有节奏的音乐，同学们精神抖擞的奔跑着，朝气蓬勃，热血沸腾。冬天又要进行冬季三项比赛了，那些要代表学校参加市运动的同学就在他们跑步时正努力练习着。</w:t>
      </w:r>
    </w:p>
    <w:p w:rsidR="00AB3A12" w:rsidRDefault="00AB3A12">
      <w:pPr>
        <w:ind w:firstLine="420"/>
        <w:jc w:val="left"/>
      </w:pPr>
      <w:r>
        <w:rPr>
          <w:rFonts w:hint="eastAsia"/>
        </w:rPr>
        <w:t>冬天的校园，虽然寒冷，但同学们的热情，大家的欢声笑语，使冬天变得温馨有趣。</w:t>
      </w:r>
    </w:p>
    <w:p w:rsidR="00AB3A12" w:rsidRDefault="00AB3A12">
      <w:pPr>
        <w:ind w:firstLine="420"/>
        <w:jc w:val="left"/>
      </w:pPr>
    </w:p>
    <w:p w:rsidR="00AB3A12" w:rsidRDefault="00AB3A12" w:rsidP="0048749A">
      <w:pPr>
        <w:jc w:val="left"/>
      </w:pPr>
      <w:r>
        <w:rPr>
          <w:rFonts w:hint="eastAsia"/>
        </w:rPr>
        <w:t>点评：“冬天的校园，虽然寒冷，但同学们的热情，大家的欢声笑语，使冬天变得温馨有趣”。</w:t>
      </w:r>
    </w:p>
    <w:p w:rsidR="00AB3A12" w:rsidRDefault="00AB3A12" w:rsidP="0048749A">
      <w:pPr>
        <w:jc w:val="left"/>
      </w:pPr>
      <w:r>
        <w:rPr>
          <w:rFonts w:hint="eastAsia"/>
        </w:rPr>
        <w:t>本文在对冬日里的大树和阳光进行描绘的同时，谈到了自己的感受。行文优美，颇有新意。</w:t>
      </w:r>
    </w:p>
    <w:p w:rsidR="00AB3A12" w:rsidRDefault="00AB3A12"/>
    <w:sectPr w:rsidR="00AB3A12" w:rsidSect="00471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es N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D743E0F"/>
    <w:rsid w:val="000B00BD"/>
    <w:rsid w:val="00471F9B"/>
    <w:rsid w:val="0048749A"/>
    <w:rsid w:val="005B21C3"/>
    <w:rsid w:val="009A5E0A"/>
    <w:rsid w:val="00AB3A12"/>
    <w:rsid w:val="00B73D36"/>
    <w:rsid w:val="0D743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F9B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112</Words>
  <Characters>645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冬日印象</dc:title>
  <dc:subject/>
  <dc:creator>재스민빙남</dc:creator>
  <cp:keywords/>
  <dc:description/>
  <cp:lastModifiedBy>孟永刚</cp:lastModifiedBy>
  <cp:revision>3</cp:revision>
  <dcterms:created xsi:type="dcterms:W3CDTF">2017-12-25T01:10:00Z</dcterms:created>
  <dcterms:modified xsi:type="dcterms:W3CDTF">2017-12-25T01:10:00Z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